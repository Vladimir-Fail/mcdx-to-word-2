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FF8EC" w14:textId="77777777" w:rsidR="00165A41" w:rsidRPr="0044549E" w:rsidRDefault="00165A41" w:rsidP="0044549E"/>
    <w:sectPr w:rsidR="00165A41" w:rsidRPr="0044549E" w:rsidSect="002908E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EE117" w14:textId="77777777" w:rsidR="009A056E" w:rsidRDefault="009A056E" w:rsidP="00A148BA">
      <w:pPr>
        <w:spacing w:before="0" w:after="0" w:line="240" w:lineRule="auto"/>
      </w:pPr>
      <w:r>
        <w:separator/>
      </w:r>
    </w:p>
  </w:endnote>
  <w:endnote w:type="continuationSeparator" w:id="0">
    <w:p w14:paraId="2484175E" w14:textId="77777777" w:rsidR="009A056E" w:rsidRDefault="009A056E" w:rsidP="00A148B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itstream Cyberbit">
    <w:charset w:val="80"/>
    <w:family w:val="roman"/>
    <w:pitch w:val="variable"/>
    <w:sig w:usb0="A1002AEF" w:usb1="F9DF7CFB" w:usb2="0000001E" w:usb3="00000000" w:csb0="003F00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2344888"/>
      <w:docPartObj>
        <w:docPartGallery w:val="Page Numbers (Bottom of Page)"/>
        <w:docPartUnique/>
      </w:docPartObj>
    </w:sdtPr>
    <w:sdtContent>
      <w:p w14:paraId="74E9E1DF" w14:textId="77777777" w:rsidR="00A148BA" w:rsidRDefault="00A148BA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5579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63F44" w14:textId="77777777" w:rsidR="009A056E" w:rsidRDefault="009A056E" w:rsidP="00A148BA">
      <w:pPr>
        <w:spacing w:before="0" w:after="0" w:line="240" w:lineRule="auto"/>
      </w:pPr>
      <w:r>
        <w:separator/>
      </w:r>
    </w:p>
  </w:footnote>
  <w:footnote w:type="continuationSeparator" w:id="0">
    <w:p w14:paraId="38AC9E45" w14:textId="77777777" w:rsidR="009A056E" w:rsidRDefault="009A056E" w:rsidP="00A148B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4CF6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90C0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5C55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BA10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0440C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888A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DCEB2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C6683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8BC6F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261C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F960E5"/>
    <w:multiLevelType w:val="hybridMultilevel"/>
    <w:tmpl w:val="28DA8E7E"/>
    <w:lvl w:ilvl="0" w:tplc="789C9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8E3C3A"/>
    <w:multiLevelType w:val="hybridMultilevel"/>
    <w:tmpl w:val="8F423D56"/>
    <w:lvl w:ilvl="0" w:tplc="7C487C46">
      <w:start w:val="1"/>
      <w:numFmt w:val="russianUpper"/>
      <w:lvlText w:val="Приложение 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AB14AA"/>
    <w:multiLevelType w:val="hybridMultilevel"/>
    <w:tmpl w:val="12780976"/>
    <w:lvl w:ilvl="0" w:tplc="40707C28">
      <w:start w:val="1"/>
      <w:numFmt w:val="decimal"/>
      <w:pStyle w:val="a"/>
      <w:lvlText w:val="[%1]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24FF157D"/>
    <w:multiLevelType w:val="multilevel"/>
    <w:tmpl w:val="B4BAE1EC"/>
    <w:lvl w:ilvl="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pStyle w:val="a0"/>
      <w:suff w:val="space"/>
      <w:lvlText w:val="Рисунок %1.%2 –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AAF44D1"/>
    <w:multiLevelType w:val="multilevel"/>
    <w:tmpl w:val="1966B17A"/>
    <w:lvl w:ilvl="0">
      <w:start w:val="1"/>
      <w:numFmt w:val="russianUpper"/>
      <w:pStyle w:val="1"/>
      <w:suff w:val="space"/>
      <w:lvlText w:val="Приложение %1"/>
      <w:lvlJc w:val="right"/>
      <w:pPr>
        <w:ind w:left="0" w:firstLine="9356"/>
      </w:pPr>
      <w:rPr>
        <w:rFonts w:hint="default"/>
        <w:caps w:val="0"/>
      </w:rPr>
    </w:lvl>
    <w:lvl w:ilvl="1">
      <w:start w:val="1"/>
      <w:numFmt w:val="decimal"/>
      <w:pStyle w:val="2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1280B7D"/>
    <w:multiLevelType w:val="multilevel"/>
    <w:tmpl w:val="757A2F6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1F379B7"/>
    <w:multiLevelType w:val="multilevel"/>
    <w:tmpl w:val="567C3A44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7320CED"/>
    <w:multiLevelType w:val="multilevel"/>
    <w:tmpl w:val="F814C8E4"/>
    <w:lvl w:ilvl="0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4248F3"/>
    <w:multiLevelType w:val="multilevel"/>
    <w:tmpl w:val="F9E2F8A8"/>
    <w:lvl w:ilvl="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lvlText w:val="Рис. 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70E59F1"/>
    <w:multiLevelType w:val="multilevel"/>
    <w:tmpl w:val="937A2A5E"/>
    <w:lvl w:ilvl="0">
      <w:start w:val="1"/>
      <w:numFmt w:val="russianLower"/>
      <w:pStyle w:val="a2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2869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74729053">
    <w:abstractNumId w:val="10"/>
  </w:num>
  <w:num w:numId="2" w16cid:durableId="2071536956">
    <w:abstractNumId w:val="16"/>
  </w:num>
  <w:num w:numId="3" w16cid:durableId="1481070717">
    <w:abstractNumId w:val="17"/>
  </w:num>
  <w:num w:numId="4" w16cid:durableId="1271745745">
    <w:abstractNumId w:val="12"/>
  </w:num>
  <w:num w:numId="5" w16cid:durableId="779422557">
    <w:abstractNumId w:val="13"/>
  </w:num>
  <w:num w:numId="6" w16cid:durableId="263152067">
    <w:abstractNumId w:val="18"/>
  </w:num>
  <w:num w:numId="7" w16cid:durableId="1131941047">
    <w:abstractNumId w:val="19"/>
  </w:num>
  <w:num w:numId="8" w16cid:durableId="65596200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12710985">
    <w:abstractNumId w:val="15"/>
  </w:num>
  <w:num w:numId="10" w16cid:durableId="492835357">
    <w:abstractNumId w:val="14"/>
  </w:num>
  <w:num w:numId="11" w16cid:durableId="105393300">
    <w:abstractNumId w:val="11"/>
  </w:num>
  <w:num w:numId="12" w16cid:durableId="1629625834">
    <w:abstractNumId w:val="16"/>
  </w:num>
  <w:num w:numId="13" w16cid:durableId="1554389483">
    <w:abstractNumId w:val="16"/>
  </w:num>
  <w:num w:numId="14" w16cid:durableId="1368674224">
    <w:abstractNumId w:val="16"/>
  </w:num>
  <w:num w:numId="15" w16cid:durableId="930550696">
    <w:abstractNumId w:val="16"/>
  </w:num>
  <w:num w:numId="16" w16cid:durableId="1267421898">
    <w:abstractNumId w:val="16"/>
  </w:num>
  <w:num w:numId="17" w16cid:durableId="1645162178">
    <w:abstractNumId w:val="16"/>
  </w:num>
  <w:num w:numId="18" w16cid:durableId="1833377469">
    <w:abstractNumId w:val="16"/>
  </w:num>
  <w:num w:numId="19" w16cid:durableId="2121760364">
    <w:abstractNumId w:val="16"/>
  </w:num>
  <w:num w:numId="20" w16cid:durableId="36126070">
    <w:abstractNumId w:val="16"/>
  </w:num>
  <w:num w:numId="21" w16cid:durableId="1236208585">
    <w:abstractNumId w:val="12"/>
  </w:num>
  <w:num w:numId="22" w16cid:durableId="1422067534">
    <w:abstractNumId w:val="14"/>
  </w:num>
  <w:num w:numId="23" w16cid:durableId="1705978074">
    <w:abstractNumId w:val="14"/>
  </w:num>
  <w:num w:numId="24" w16cid:durableId="2136632012">
    <w:abstractNumId w:val="14"/>
  </w:num>
  <w:num w:numId="25" w16cid:durableId="1411464061">
    <w:abstractNumId w:val="13"/>
  </w:num>
  <w:num w:numId="26" w16cid:durableId="2055695986">
    <w:abstractNumId w:val="17"/>
  </w:num>
  <w:num w:numId="27" w16cid:durableId="1563105251">
    <w:abstractNumId w:val="19"/>
  </w:num>
  <w:num w:numId="28" w16cid:durableId="1752848837">
    <w:abstractNumId w:val="9"/>
  </w:num>
  <w:num w:numId="29" w16cid:durableId="65304424">
    <w:abstractNumId w:val="8"/>
  </w:num>
  <w:num w:numId="30" w16cid:durableId="777530615">
    <w:abstractNumId w:val="7"/>
  </w:num>
  <w:num w:numId="31" w16cid:durableId="898053909">
    <w:abstractNumId w:val="6"/>
  </w:num>
  <w:num w:numId="32" w16cid:durableId="909458871">
    <w:abstractNumId w:val="5"/>
  </w:num>
  <w:num w:numId="33" w16cid:durableId="1005282778">
    <w:abstractNumId w:val="4"/>
  </w:num>
  <w:num w:numId="34" w16cid:durableId="16539558">
    <w:abstractNumId w:val="3"/>
  </w:num>
  <w:num w:numId="35" w16cid:durableId="1982227870">
    <w:abstractNumId w:val="2"/>
  </w:num>
  <w:num w:numId="36" w16cid:durableId="1085804325">
    <w:abstractNumId w:val="1"/>
  </w:num>
  <w:num w:numId="37" w16cid:durableId="251789828">
    <w:abstractNumId w:val="0"/>
  </w:num>
  <w:num w:numId="38" w16cid:durableId="1104692440">
    <w:abstractNumId w:val="8"/>
  </w:num>
  <w:num w:numId="39" w16cid:durableId="1550068232">
    <w:abstractNumId w:val="3"/>
  </w:num>
  <w:num w:numId="40" w16cid:durableId="491337343">
    <w:abstractNumId w:val="2"/>
  </w:num>
  <w:num w:numId="41" w16cid:durableId="1097554239">
    <w:abstractNumId w:val="1"/>
  </w:num>
  <w:num w:numId="42" w16cid:durableId="15160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9E"/>
    <w:rsid w:val="00002677"/>
    <w:rsid w:val="0001117E"/>
    <w:rsid w:val="000459FE"/>
    <w:rsid w:val="00046A55"/>
    <w:rsid w:val="00070F00"/>
    <w:rsid w:val="00091D73"/>
    <w:rsid w:val="000B7F71"/>
    <w:rsid w:val="000E28DF"/>
    <w:rsid w:val="001258DB"/>
    <w:rsid w:val="00165A41"/>
    <w:rsid w:val="001776D2"/>
    <w:rsid w:val="00192E7D"/>
    <w:rsid w:val="00194F16"/>
    <w:rsid w:val="001A233A"/>
    <w:rsid w:val="001A4C94"/>
    <w:rsid w:val="001E1FB9"/>
    <w:rsid w:val="001E5579"/>
    <w:rsid w:val="001F3B5D"/>
    <w:rsid w:val="00226AC0"/>
    <w:rsid w:val="002908EA"/>
    <w:rsid w:val="002A0A6E"/>
    <w:rsid w:val="002E7F11"/>
    <w:rsid w:val="00326B69"/>
    <w:rsid w:val="00342AA3"/>
    <w:rsid w:val="00343DA5"/>
    <w:rsid w:val="0036123C"/>
    <w:rsid w:val="0036582B"/>
    <w:rsid w:val="003948C3"/>
    <w:rsid w:val="003A19E3"/>
    <w:rsid w:val="003A1ADC"/>
    <w:rsid w:val="003A38B9"/>
    <w:rsid w:val="003E4540"/>
    <w:rsid w:val="0044549E"/>
    <w:rsid w:val="00466543"/>
    <w:rsid w:val="00482DC8"/>
    <w:rsid w:val="004B3E93"/>
    <w:rsid w:val="004C4A0E"/>
    <w:rsid w:val="004C6593"/>
    <w:rsid w:val="004D2C07"/>
    <w:rsid w:val="00512F84"/>
    <w:rsid w:val="0052019B"/>
    <w:rsid w:val="00522E8F"/>
    <w:rsid w:val="005342C2"/>
    <w:rsid w:val="00561E15"/>
    <w:rsid w:val="005669C0"/>
    <w:rsid w:val="0058099A"/>
    <w:rsid w:val="00583BF1"/>
    <w:rsid w:val="005A0507"/>
    <w:rsid w:val="005A55C3"/>
    <w:rsid w:val="005D6046"/>
    <w:rsid w:val="005F7AC4"/>
    <w:rsid w:val="0060540A"/>
    <w:rsid w:val="006104E9"/>
    <w:rsid w:val="0062291C"/>
    <w:rsid w:val="00670DD7"/>
    <w:rsid w:val="006B0851"/>
    <w:rsid w:val="00703284"/>
    <w:rsid w:val="00703356"/>
    <w:rsid w:val="00723F9D"/>
    <w:rsid w:val="00740CF4"/>
    <w:rsid w:val="00740F85"/>
    <w:rsid w:val="00773724"/>
    <w:rsid w:val="00805C93"/>
    <w:rsid w:val="008121A2"/>
    <w:rsid w:val="008171A4"/>
    <w:rsid w:val="0083382E"/>
    <w:rsid w:val="00851F47"/>
    <w:rsid w:val="00867B60"/>
    <w:rsid w:val="00885933"/>
    <w:rsid w:val="00893D50"/>
    <w:rsid w:val="008964CC"/>
    <w:rsid w:val="008B1042"/>
    <w:rsid w:val="008B24BC"/>
    <w:rsid w:val="008B5510"/>
    <w:rsid w:val="008B6068"/>
    <w:rsid w:val="008C511C"/>
    <w:rsid w:val="008C5FEF"/>
    <w:rsid w:val="008D55CD"/>
    <w:rsid w:val="008F0BB1"/>
    <w:rsid w:val="00906E20"/>
    <w:rsid w:val="009175F9"/>
    <w:rsid w:val="00964D64"/>
    <w:rsid w:val="00977F83"/>
    <w:rsid w:val="00987D94"/>
    <w:rsid w:val="009A056E"/>
    <w:rsid w:val="009B6521"/>
    <w:rsid w:val="009C1FB0"/>
    <w:rsid w:val="009D1B4D"/>
    <w:rsid w:val="009E6A52"/>
    <w:rsid w:val="009F2B8F"/>
    <w:rsid w:val="00A06644"/>
    <w:rsid w:val="00A148BA"/>
    <w:rsid w:val="00A4302D"/>
    <w:rsid w:val="00A4719D"/>
    <w:rsid w:val="00A95537"/>
    <w:rsid w:val="00AC1875"/>
    <w:rsid w:val="00AC7FCF"/>
    <w:rsid w:val="00AF7D7B"/>
    <w:rsid w:val="00B12865"/>
    <w:rsid w:val="00B2254D"/>
    <w:rsid w:val="00B32B87"/>
    <w:rsid w:val="00B368F3"/>
    <w:rsid w:val="00B61904"/>
    <w:rsid w:val="00B85053"/>
    <w:rsid w:val="00BA22A0"/>
    <w:rsid w:val="00BB221E"/>
    <w:rsid w:val="00BD78CF"/>
    <w:rsid w:val="00C04E3E"/>
    <w:rsid w:val="00C07755"/>
    <w:rsid w:val="00C32EBE"/>
    <w:rsid w:val="00C35DE4"/>
    <w:rsid w:val="00C402DC"/>
    <w:rsid w:val="00C47722"/>
    <w:rsid w:val="00C53678"/>
    <w:rsid w:val="00C753FD"/>
    <w:rsid w:val="00C83356"/>
    <w:rsid w:val="00C85153"/>
    <w:rsid w:val="00CB2716"/>
    <w:rsid w:val="00CE1490"/>
    <w:rsid w:val="00D12D18"/>
    <w:rsid w:val="00D24BF6"/>
    <w:rsid w:val="00D94F4B"/>
    <w:rsid w:val="00DC3374"/>
    <w:rsid w:val="00DE13FC"/>
    <w:rsid w:val="00E37CAE"/>
    <w:rsid w:val="00E825C9"/>
    <w:rsid w:val="00E85C30"/>
    <w:rsid w:val="00E95905"/>
    <w:rsid w:val="00EB2860"/>
    <w:rsid w:val="00EB3090"/>
    <w:rsid w:val="00ED5C76"/>
    <w:rsid w:val="00F01E72"/>
    <w:rsid w:val="00F17A97"/>
    <w:rsid w:val="00F24129"/>
    <w:rsid w:val="00F253D6"/>
    <w:rsid w:val="00F30253"/>
    <w:rsid w:val="00F306AF"/>
    <w:rsid w:val="00F47456"/>
    <w:rsid w:val="00F56FAF"/>
    <w:rsid w:val="00F71E60"/>
    <w:rsid w:val="00F93B1C"/>
    <w:rsid w:val="00FA5FC6"/>
    <w:rsid w:val="00FB3220"/>
    <w:rsid w:val="00FB67F6"/>
    <w:rsid w:val="00FC1F39"/>
    <w:rsid w:val="00FC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B414B"/>
  <w15:chartTrackingRefBased/>
  <w15:docId w15:val="{F2401699-F35D-47F3-AACE-DC696864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F24129"/>
    <w:pPr>
      <w:spacing w:before="240" w:after="24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0">
    <w:name w:val="heading 1"/>
    <w:basedOn w:val="a3"/>
    <w:next w:val="a3"/>
    <w:link w:val="11"/>
    <w:uiPriority w:val="1"/>
    <w:qFormat/>
    <w:rsid w:val="00F24129"/>
    <w:pPr>
      <w:keepNext/>
      <w:keepLines/>
      <w:pageBreakBefore/>
      <w:numPr>
        <w:numId w:val="20"/>
      </w:numPr>
      <w:spacing w:before="360" w:after="360"/>
      <w:ind w:left="431" w:hanging="431"/>
      <w:jc w:val="center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0">
    <w:name w:val="heading 2"/>
    <w:basedOn w:val="a3"/>
    <w:next w:val="a3"/>
    <w:link w:val="21"/>
    <w:uiPriority w:val="1"/>
    <w:unhideWhenUsed/>
    <w:qFormat/>
    <w:rsid w:val="00F24129"/>
    <w:pPr>
      <w:keepNext/>
      <w:keepLines/>
      <w:numPr>
        <w:ilvl w:val="1"/>
        <w:numId w:val="20"/>
      </w:numPr>
      <w:spacing w:before="360" w:after="360"/>
      <w:ind w:left="578" w:hanging="578"/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0">
    <w:name w:val="heading 3"/>
    <w:basedOn w:val="a3"/>
    <w:next w:val="a3"/>
    <w:link w:val="31"/>
    <w:uiPriority w:val="1"/>
    <w:unhideWhenUsed/>
    <w:qFormat/>
    <w:rsid w:val="00F24129"/>
    <w:pPr>
      <w:keepNext/>
      <w:keepLines/>
      <w:numPr>
        <w:ilvl w:val="2"/>
        <w:numId w:val="20"/>
      </w:numPr>
      <w:spacing w:before="360" w:after="360"/>
      <w:jc w:val="left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3"/>
    <w:next w:val="a3"/>
    <w:link w:val="40"/>
    <w:uiPriority w:val="9"/>
    <w:semiHidden/>
    <w:unhideWhenUsed/>
    <w:rsid w:val="002908EA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2908EA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2908EA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2908EA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2908EA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2908EA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Default">
    <w:name w:val="Default"/>
    <w:uiPriority w:val="9"/>
    <w:rsid w:val="002908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List Paragraph"/>
    <w:basedOn w:val="a3"/>
    <w:link w:val="a8"/>
    <w:uiPriority w:val="34"/>
    <w:qFormat/>
    <w:rsid w:val="002908EA"/>
    <w:pPr>
      <w:ind w:left="720"/>
    </w:pPr>
  </w:style>
  <w:style w:type="character" w:customStyle="1" w:styleId="11">
    <w:name w:val="Заголовок 1 Знак"/>
    <w:basedOn w:val="a4"/>
    <w:link w:val="10"/>
    <w:uiPriority w:val="1"/>
    <w:rsid w:val="00F24129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character" w:customStyle="1" w:styleId="21">
    <w:name w:val="Заголовок 2 Знак"/>
    <w:basedOn w:val="a4"/>
    <w:link w:val="20"/>
    <w:uiPriority w:val="1"/>
    <w:rsid w:val="00F24129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1">
    <w:name w:val="Заголовок 3 Знак"/>
    <w:basedOn w:val="a4"/>
    <w:link w:val="30"/>
    <w:uiPriority w:val="1"/>
    <w:rsid w:val="00F24129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4"/>
    <w:link w:val="4"/>
    <w:uiPriority w:val="9"/>
    <w:semiHidden/>
    <w:rsid w:val="002908E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2908EA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2908EA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2908EA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2908E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4"/>
    <w:link w:val="9"/>
    <w:uiPriority w:val="9"/>
    <w:semiHidden/>
    <w:rsid w:val="002908E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8">
    <w:name w:val="Абзац списка Знак"/>
    <w:basedOn w:val="a4"/>
    <w:link w:val="a7"/>
    <w:uiPriority w:val="34"/>
    <w:rsid w:val="002908EA"/>
    <w:rPr>
      <w:rFonts w:ascii="Times New Roman" w:hAnsi="Times New Roman"/>
      <w:sz w:val="28"/>
    </w:rPr>
  </w:style>
  <w:style w:type="paragraph" w:styleId="a9">
    <w:name w:val="header"/>
    <w:basedOn w:val="a3"/>
    <w:link w:val="aa"/>
    <w:uiPriority w:val="99"/>
    <w:unhideWhenUsed/>
    <w:rsid w:val="002908EA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a">
    <w:name w:val="Верхний колонтитул Знак"/>
    <w:basedOn w:val="a4"/>
    <w:link w:val="a9"/>
    <w:uiPriority w:val="99"/>
    <w:rsid w:val="002908EA"/>
    <w:rPr>
      <w:rFonts w:ascii="Times New Roman" w:hAnsi="Times New Roman"/>
      <w:sz w:val="28"/>
    </w:rPr>
  </w:style>
  <w:style w:type="character" w:styleId="ab">
    <w:name w:val="Hyperlink"/>
    <w:basedOn w:val="a4"/>
    <w:uiPriority w:val="99"/>
    <w:unhideWhenUsed/>
    <w:rsid w:val="002908EA"/>
    <w:rPr>
      <w:color w:val="0000FF" w:themeColor="hyperlink"/>
      <w:u w:val="single"/>
    </w:rPr>
  </w:style>
  <w:style w:type="character" w:styleId="ac">
    <w:name w:val="Placeholder Text"/>
    <w:basedOn w:val="a4"/>
    <w:uiPriority w:val="99"/>
    <w:semiHidden/>
    <w:rsid w:val="002908EA"/>
    <w:rPr>
      <w:color w:val="808080"/>
    </w:rPr>
  </w:style>
  <w:style w:type="paragraph" w:customStyle="1" w:styleId="ad">
    <w:name w:val="Код"/>
    <w:basedOn w:val="a3"/>
    <w:link w:val="ae"/>
    <w:uiPriority w:val="2"/>
    <w:qFormat/>
    <w:rsid w:val="002908EA"/>
    <w:pPr>
      <w:framePr w:wrap="notBeside" w:vAnchor="text" w:hAnchor="text" w:y="1"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pacing w:before="0" w:after="0"/>
      <w:ind w:left="709" w:firstLine="0"/>
      <w:jc w:val="left"/>
    </w:pPr>
    <w:rPr>
      <w:rFonts w:ascii="Courier New" w:eastAsia="Bitstream Cyberbit" w:hAnsi="Courier New" w:cs="Courier New"/>
      <w:sz w:val="24"/>
    </w:rPr>
  </w:style>
  <w:style w:type="character" w:customStyle="1" w:styleId="ae">
    <w:name w:val="Код Знак"/>
    <w:basedOn w:val="a4"/>
    <w:link w:val="ad"/>
    <w:uiPriority w:val="2"/>
    <w:rsid w:val="00AF7D7B"/>
    <w:rPr>
      <w:rFonts w:ascii="Courier New" w:eastAsia="Bitstream Cyberbit" w:hAnsi="Courier New" w:cs="Courier New"/>
      <w:sz w:val="24"/>
    </w:rPr>
  </w:style>
  <w:style w:type="paragraph" w:customStyle="1" w:styleId="a">
    <w:name w:val="Литература"/>
    <w:basedOn w:val="a7"/>
    <w:link w:val="af"/>
    <w:uiPriority w:val="1"/>
    <w:qFormat/>
    <w:rsid w:val="002908EA"/>
    <w:pPr>
      <w:numPr>
        <w:numId w:val="21"/>
      </w:numPr>
    </w:pPr>
  </w:style>
  <w:style w:type="character" w:customStyle="1" w:styleId="af">
    <w:name w:val="Литература Знак"/>
    <w:basedOn w:val="a8"/>
    <w:link w:val="a"/>
    <w:uiPriority w:val="1"/>
    <w:rsid w:val="00AF7D7B"/>
    <w:rPr>
      <w:rFonts w:ascii="Times New Roman" w:hAnsi="Times New Roman"/>
      <w:sz w:val="28"/>
    </w:rPr>
  </w:style>
  <w:style w:type="paragraph" w:styleId="af0">
    <w:name w:val="caption"/>
    <w:basedOn w:val="a3"/>
    <w:next w:val="a3"/>
    <w:uiPriority w:val="35"/>
    <w:unhideWhenUsed/>
    <w:qFormat/>
    <w:rsid w:val="002908EA"/>
    <w:pPr>
      <w:spacing w:before="0" w:after="200" w:line="240" w:lineRule="auto"/>
      <w:ind w:firstLine="0"/>
      <w:jc w:val="center"/>
    </w:pPr>
    <w:rPr>
      <w:iCs/>
      <w:sz w:val="24"/>
      <w:szCs w:val="18"/>
    </w:rPr>
  </w:style>
  <w:style w:type="paragraph" w:styleId="af1">
    <w:name w:val="footer"/>
    <w:basedOn w:val="a3"/>
    <w:link w:val="af2"/>
    <w:uiPriority w:val="99"/>
    <w:unhideWhenUsed/>
    <w:rsid w:val="002908EA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2908EA"/>
    <w:rPr>
      <w:rFonts w:ascii="Times New Roman" w:hAnsi="Times New Roman"/>
      <w:sz w:val="28"/>
    </w:rPr>
  </w:style>
  <w:style w:type="paragraph" w:styleId="af3">
    <w:name w:val="Subtitle"/>
    <w:basedOn w:val="a3"/>
    <w:next w:val="a3"/>
    <w:link w:val="af4"/>
    <w:uiPriority w:val="11"/>
    <w:qFormat/>
    <w:rsid w:val="002908EA"/>
    <w:pPr>
      <w:numPr>
        <w:ilvl w:val="1"/>
      </w:numPr>
      <w:spacing w:after="280"/>
      <w:ind w:firstLine="709"/>
      <w:jc w:val="left"/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af4">
    <w:name w:val="Подзаголовок Знак"/>
    <w:basedOn w:val="a4"/>
    <w:link w:val="af3"/>
    <w:uiPriority w:val="11"/>
    <w:rsid w:val="002908EA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customStyle="1" w:styleId="1">
    <w:name w:val="Прил1"/>
    <w:basedOn w:val="10"/>
    <w:next w:val="a3"/>
    <w:link w:val="12"/>
    <w:uiPriority w:val="1"/>
    <w:qFormat/>
    <w:rsid w:val="002908EA"/>
    <w:pPr>
      <w:numPr>
        <w:numId w:val="24"/>
      </w:numPr>
    </w:pPr>
  </w:style>
  <w:style w:type="character" w:customStyle="1" w:styleId="12">
    <w:name w:val="Прил1 Знак"/>
    <w:basedOn w:val="11"/>
    <w:link w:val="1"/>
    <w:uiPriority w:val="1"/>
    <w:rsid w:val="00AF7D7B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paragraph" w:customStyle="1" w:styleId="2">
    <w:name w:val="Прил2"/>
    <w:basedOn w:val="20"/>
    <w:next w:val="a3"/>
    <w:link w:val="22"/>
    <w:uiPriority w:val="1"/>
    <w:qFormat/>
    <w:rsid w:val="002908EA"/>
    <w:pPr>
      <w:numPr>
        <w:numId w:val="24"/>
      </w:numPr>
    </w:pPr>
  </w:style>
  <w:style w:type="character" w:customStyle="1" w:styleId="22">
    <w:name w:val="Прил2 Знак"/>
    <w:basedOn w:val="21"/>
    <w:link w:val="2"/>
    <w:uiPriority w:val="1"/>
    <w:rsid w:val="00AF7D7B"/>
    <w:rPr>
      <w:rFonts w:ascii="Times New Roman" w:eastAsiaTheme="majorEastAsia" w:hAnsi="Times New Roman" w:cstheme="majorBidi"/>
      <w:b/>
      <w:bCs/>
      <w:sz w:val="32"/>
      <w:szCs w:val="26"/>
    </w:rPr>
  </w:style>
  <w:style w:type="paragraph" w:customStyle="1" w:styleId="3">
    <w:name w:val="Прил3"/>
    <w:basedOn w:val="30"/>
    <w:next w:val="a3"/>
    <w:link w:val="32"/>
    <w:uiPriority w:val="1"/>
    <w:qFormat/>
    <w:rsid w:val="002908EA"/>
    <w:pPr>
      <w:numPr>
        <w:numId w:val="24"/>
      </w:numPr>
    </w:pPr>
  </w:style>
  <w:style w:type="character" w:customStyle="1" w:styleId="32">
    <w:name w:val="Прил3 Знак"/>
    <w:basedOn w:val="31"/>
    <w:link w:val="3"/>
    <w:uiPriority w:val="1"/>
    <w:rsid w:val="00AF7D7B"/>
    <w:rPr>
      <w:rFonts w:ascii="Times New Roman" w:eastAsiaTheme="majorEastAsia" w:hAnsi="Times New Roman" w:cstheme="majorBidi"/>
      <w:b/>
      <w:bCs/>
      <w:sz w:val="28"/>
    </w:rPr>
  </w:style>
  <w:style w:type="paragraph" w:customStyle="1" w:styleId="af5">
    <w:name w:val="Примечание"/>
    <w:basedOn w:val="a3"/>
    <w:link w:val="af6"/>
    <w:uiPriority w:val="1"/>
    <w:qFormat/>
    <w:rsid w:val="002908EA"/>
    <w:pPr>
      <w:spacing w:line="276" w:lineRule="auto"/>
    </w:pPr>
    <w:rPr>
      <w:sz w:val="24"/>
    </w:rPr>
  </w:style>
  <w:style w:type="character" w:customStyle="1" w:styleId="af6">
    <w:name w:val="Примечание Знак"/>
    <w:basedOn w:val="a4"/>
    <w:link w:val="af5"/>
    <w:uiPriority w:val="1"/>
    <w:rsid w:val="00AF7D7B"/>
    <w:rPr>
      <w:rFonts w:ascii="Times New Roman" w:hAnsi="Times New Roman"/>
      <w:sz w:val="24"/>
    </w:rPr>
  </w:style>
  <w:style w:type="paragraph" w:customStyle="1" w:styleId="a0">
    <w:name w:val="Рисунок"/>
    <w:basedOn w:val="a3"/>
    <w:link w:val="af7"/>
    <w:uiPriority w:val="4"/>
    <w:qFormat/>
    <w:rsid w:val="002908EA"/>
    <w:pPr>
      <w:numPr>
        <w:ilvl w:val="1"/>
        <w:numId w:val="25"/>
      </w:numPr>
      <w:tabs>
        <w:tab w:val="left" w:pos="993"/>
      </w:tabs>
      <w:spacing w:before="0" w:after="0"/>
      <w:jc w:val="center"/>
      <w:outlineLvl w:val="1"/>
    </w:pPr>
    <w:rPr>
      <w:sz w:val="24"/>
    </w:rPr>
  </w:style>
  <w:style w:type="character" w:customStyle="1" w:styleId="af7">
    <w:name w:val="Рисунок Знак"/>
    <w:basedOn w:val="a4"/>
    <w:link w:val="a0"/>
    <w:uiPriority w:val="4"/>
    <w:rsid w:val="00AF7D7B"/>
    <w:rPr>
      <w:rFonts w:ascii="Times New Roman" w:hAnsi="Times New Roman"/>
      <w:sz w:val="24"/>
    </w:rPr>
  </w:style>
  <w:style w:type="table" w:styleId="af8">
    <w:name w:val="Table Grid"/>
    <w:basedOn w:val="a5"/>
    <w:uiPriority w:val="59"/>
    <w:rsid w:val="00290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Список ненум."/>
    <w:basedOn w:val="a7"/>
    <w:link w:val="af9"/>
    <w:qFormat/>
    <w:rsid w:val="00F24129"/>
    <w:pPr>
      <w:numPr>
        <w:numId w:val="26"/>
      </w:numPr>
      <w:ind w:hanging="357"/>
    </w:pPr>
  </w:style>
  <w:style w:type="character" w:customStyle="1" w:styleId="af9">
    <w:name w:val="Список ненум. Знак"/>
    <w:basedOn w:val="a8"/>
    <w:link w:val="a1"/>
    <w:rsid w:val="00F24129"/>
    <w:rPr>
      <w:rFonts w:ascii="Times New Roman" w:hAnsi="Times New Roman"/>
      <w:sz w:val="28"/>
    </w:rPr>
  </w:style>
  <w:style w:type="paragraph" w:customStyle="1" w:styleId="a2">
    <w:name w:val="Список нумерованный"/>
    <w:basedOn w:val="a3"/>
    <w:link w:val="afa"/>
    <w:qFormat/>
    <w:rsid w:val="002908EA"/>
    <w:pPr>
      <w:numPr>
        <w:numId w:val="27"/>
      </w:numPr>
    </w:pPr>
  </w:style>
  <w:style w:type="character" w:customStyle="1" w:styleId="afa">
    <w:name w:val="Список нумерованный Знак"/>
    <w:basedOn w:val="a4"/>
    <w:link w:val="a2"/>
    <w:rsid w:val="002908EA"/>
    <w:rPr>
      <w:rFonts w:ascii="Times New Roman" w:hAnsi="Times New Roman"/>
      <w:sz w:val="28"/>
    </w:rPr>
  </w:style>
  <w:style w:type="paragraph" w:customStyle="1" w:styleId="afb">
    <w:name w:val="Текст прил"/>
    <w:basedOn w:val="a3"/>
    <w:link w:val="afc"/>
    <w:uiPriority w:val="1"/>
    <w:qFormat/>
    <w:rsid w:val="002908EA"/>
    <w:rPr>
      <w:sz w:val="24"/>
    </w:rPr>
  </w:style>
  <w:style w:type="character" w:customStyle="1" w:styleId="afc">
    <w:name w:val="Текст прил Знак"/>
    <w:basedOn w:val="a4"/>
    <w:link w:val="afb"/>
    <w:uiPriority w:val="1"/>
    <w:rsid w:val="00AF7D7B"/>
    <w:rPr>
      <w:rFonts w:ascii="Times New Roman" w:hAnsi="Times New Roman"/>
      <w:sz w:val="24"/>
    </w:rPr>
  </w:style>
  <w:style w:type="paragraph" w:customStyle="1" w:styleId="afd">
    <w:name w:val="Тело рисунка"/>
    <w:basedOn w:val="a3"/>
    <w:link w:val="afe"/>
    <w:qFormat/>
    <w:rsid w:val="002908EA"/>
    <w:pPr>
      <w:spacing w:before="0" w:after="0" w:line="276" w:lineRule="auto"/>
      <w:ind w:firstLine="0"/>
      <w:jc w:val="center"/>
    </w:pPr>
    <w:rPr>
      <w:sz w:val="24"/>
    </w:rPr>
  </w:style>
  <w:style w:type="character" w:customStyle="1" w:styleId="afe">
    <w:name w:val="Тело рисунка Знак"/>
    <w:basedOn w:val="a4"/>
    <w:link w:val="afd"/>
    <w:rsid w:val="002908E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VS%20code%20&#1079;&#1076;&#1077;&#1089;&#1100;\mcdx%20to%20word%202\&#1096;&#1072;&#1073;&#1083;&#1086;&#1085;\&#1064;&#1072;&#1073;&#1083;&#1086;&#1085;%20&#1089;&#1090;&#1080;&#1083;&#1077;&#1081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1AF49-AADF-4B9E-8A53-37D2BC195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стилей.dotm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fail_</dc:creator>
  <cp:keywords/>
  <dc:description/>
  <cp:lastModifiedBy>владимир мащенко</cp:lastModifiedBy>
  <cp:revision>1</cp:revision>
  <dcterms:created xsi:type="dcterms:W3CDTF">2026-10-09T22:06:00Z</dcterms:created>
  <dcterms:modified xsi:type="dcterms:W3CDTF">2026-10-09T22:08:00Z</dcterms:modified>
</cp:coreProperties>
</file>